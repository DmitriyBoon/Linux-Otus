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17B" w:rsidRPr="00A84FA4" w:rsidRDefault="007F317B" w:rsidP="007F31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84FA4">
        <w:rPr>
          <w:rFonts w:ascii="Times New Roman" w:hAnsi="Times New Roman" w:cs="Times New Roman"/>
          <w:b/>
          <w:sz w:val="32"/>
          <w:szCs w:val="32"/>
        </w:rPr>
        <w:t>Инструкция администратора</w:t>
      </w:r>
    </w:p>
    <w:p w:rsidR="007F317B" w:rsidRPr="00A84FA4" w:rsidRDefault="007F317B" w:rsidP="007F317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b/>
          <w:sz w:val="28"/>
          <w:szCs w:val="28"/>
        </w:rPr>
        <w:t>Переходим по адресу</w:t>
      </w:r>
      <w:r w:rsidRPr="00A84FA4">
        <w:rPr>
          <w:rFonts w:ascii="Times New Roman" w:hAnsi="Times New Roman" w:cs="Times New Roman"/>
          <w:sz w:val="28"/>
          <w:szCs w:val="28"/>
        </w:rPr>
        <w:t xml:space="preserve"> </w:t>
      </w:r>
      <w:r w:rsidR="00340A6B">
        <w:rPr>
          <w:rStyle w:val="a4"/>
          <w:rFonts w:ascii="Times New Roman" w:hAnsi="Times New Roman" w:cs="Times New Roman"/>
          <w:sz w:val="28"/>
          <w:szCs w:val="28"/>
        </w:rPr>
        <w:t>https://адрес_сервера</w:t>
      </w:r>
      <w:bookmarkStart w:id="0" w:name="_GoBack"/>
      <w:bookmarkEnd w:id="0"/>
      <w:r w:rsidRPr="00A84FA4">
        <w:rPr>
          <w:rFonts w:ascii="Times New Roman" w:hAnsi="Times New Roman" w:cs="Times New Roman"/>
          <w:sz w:val="28"/>
          <w:szCs w:val="28"/>
        </w:rPr>
        <w:t xml:space="preserve"> в панель администрирования</w:t>
      </w:r>
    </w:p>
    <w:p w:rsidR="007F317B" w:rsidRPr="00A84FA4" w:rsidRDefault="00340A6B" w:rsidP="007F31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82.5pt">
            <v:imagedata r:id="rId5" o:title="av-dash"/>
          </v:shape>
        </w:pict>
      </w:r>
    </w:p>
    <w:p w:rsidR="007F317B" w:rsidRPr="00A84FA4" w:rsidRDefault="007F317B" w:rsidP="007F317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b/>
          <w:sz w:val="28"/>
          <w:szCs w:val="28"/>
        </w:rPr>
        <w:t>В интерфейсе</w:t>
      </w:r>
      <w:r w:rsidRPr="00A84FA4">
        <w:rPr>
          <w:rFonts w:ascii="Times New Roman" w:hAnsi="Times New Roman" w:cs="Times New Roman"/>
          <w:sz w:val="28"/>
          <w:szCs w:val="28"/>
        </w:rPr>
        <w:t xml:space="preserve">, панель навигации </w:t>
      </w:r>
    </w:p>
    <w:p w:rsidR="007F317B" w:rsidRPr="00A84FA4" w:rsidRDefault="00340A6B" w:rsidP="008368C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25pt;height:106.5pt">
            <v:imagedata r:id="rId6" o:title="av-dash"/>
          </v:shape>
        </w:pict>
      </w:r>
    </w:p>
    <w:p w:rsidR="00EB5A73" w:rsidRPr="00A84FA4" w:rsidRDefault="00EB5A73" w:rsidP="008368C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EB5A73" w:rsidRPr="00A84FA4" w:rsidRDefault="00EB5A73" w:rsidP="00EB5A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b/>
          <w:sz w:val="28"/>
          <w:szCs w:val="28"/>
          <w:lang w:val="en-US"/>
        </w:rPr>
        <w:t>Search</w:t>
      </w:r>
      <w:r w:rsidRPr="00A84FA4">
        <w:rPr>
          <w:rFonts w:ascii="Times New Roman" w:hAnsi="Times New Roman" w:cs="Times New Roman"/>
          <w:sz w:val="28"/>
          <w:szCs w:val="28"/>
        </w:rPr>
        <w:t xml:space="preserve"> – поиск по всем событиям, используя все 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>inputs</w:t>
      </w:r>
      <w:r w:rsidRPr="00A84FA4">
        <w:rPr>
          <w:rFonts w:ascii="Times New Roman" w:hAnsi="Times New Roman" w:cs="Times New Roman"/>
          <w:sz w:val="28"/>
          <w:szCs w:val="28"/>
        </w:rPr>
        <w:t xml:space="preserve"> и экстракторы. </w:t>
      </w:r>
      <w:r w:rsidR="00EC4605" w:rsidRPr="00A84FA4">
        <w:rPr>
          <w:rFonts w:ascii="Times New Roman" w:hAnsi="Times New Roman" w:cs="Times New Roman"/>
          <w:sz w:val="28"/>
          <w:szCs w:val="28"/>
        </w:rPr>
        <w:t>Поддерживает регулярные выражения.</w:t>
      </w:r>
    </w:p>
    <w:p w:rsidR="00797F41" w:rsidRPr="00A84FA4" w:rsidRDefault="00340A6B" w:rsidP="00797F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6.5pt;height:172.5pt">
            <v:imagedata r:id="rId7" o:title="av-dash"/>
          </v:shape>
        </w:pict>
      </w:r>
    </w:p>
    <w:p w:rsidR="00EC4605" w:rsidRPr="00340A6B" w:rsidRDefault="00EC4605" w:rsidP="00EC460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>Пример</w:t>
      </w:r>
      <w:r w:rsidR="00797F41" w:rsidRPr="00340A6B">
        <w:rPr>
          <w:rFonts w:ascii="Times New Roman" w:hAnsi="Times New Roman" w:cs="Times New Roman"/>
          <w:sz w:val="28"/>
          <w:szCs w:val="28"/>
        </w:rPr>
        <w:t xml:space="preserve"> </w:t>
      </w:r>
      <w:r w:rsidR="00797F41" w:rsidRPr="00A84FA4">
        <w:rPr>
          <w:rFonts w:ascii="Times New Roman" w:hAnsi="Times New Roman" w:cs="Times New Roman"/>
          <w:sz w:val="28"/>
          <w:szCs w:val="28"/>
        </w:rPr>
        <w:t>запросов</w:t>
      </w:r>
      <w:r w:rsidRPr="00340A6B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C4605" w:rsidRPr="00A84FA4" w:rsidRDefault="00EC4605" w:rsidP="00EC460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Сообщения, содержащие </w:t>
      </w:r>
      <w:proofErr w:type="spellStart"/>
      <w:r w:rsidRPr="00A84FA4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>:</w:t>
      </w:r>
    </w:p>
    <w:p w:rsidR="00EC4605" w:rsidRPr="00A84FA4" w:rsidRDefault="00EC4605" w:rsidP="00EC460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84FA4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proofErr w:type="gramEnd"/>
    </w:p>
    <w:p w:rsidR="00EC4605" w:rsidRPr="00A84FA4" w:rsidRDefault="00EC4605" w:rsidP="00EC460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Сообщения, содержащие термин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>:</w:t>
      </w:r>
    </w:p>
    <w:p w:rsidR="00EC4605" w:rsidRPr="00340A6B" w:rsidRDefault="00EC4605" w:rsidP="00EC46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84FA4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 xml:space="preserve"> 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:rsidR="00EC4605" w:rsidRPr="00A84FA4" w:rsidRDefault="00EC4605" w:rsidP="00EC460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Сообщения, содержащие точную фразу авторизации 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A84FA4">
        <w:rPr>
          <w:rFonts w:ascii="Times New Roman" w:hAnsi="Times New Roman" w:cs="Times New Roman"/>
          <w:sz w:val="28"/>
          <w:szCs w:val="28"/>
        </w:rPr>
        <w:t>:</w:t>
      </w:r>
    </w:p>
    <w:p w:rsidR="00EC4605" w:rsidRPr="00A84FA4" w:rsidRDefault="00EC4605" w:rsidP="00EC460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84FA4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login</w:t>
      </w:r>
      <w:proofErr w:type="spellEnd"/>
    </w:p>
    <w:p w:rsidR="00EC4605" w:rsidRPr="00A84FA4" w:rsidRDefault="00EC4605" w:rsidP="00EC460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>Сообщения, где в пол</w:t>
      </w:r>
      <w:r w:rsidR="00797F41" w:rsidRPr="00A84FA4"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 w:rsidR="00797F41" w:rsidRPr="00A84FA4">
        <w:rPr>
          <w:rFonts w:ascii="Times New Roman" w:hAnsi="Times New Roman" w:cs="Times New Roman"/>
          <w:sz w:val="28"/>
          <w:szCs w:val="28"/>
        </w:rPr>
        <w:t>поле</w:t>
      </w:r>
      <w:proofErr w:type="spellEnd"/>
      <w:r w:rsidR="00797F41" w:rsidRPr="00A84F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>:</w:t>
      </w:r>
    </w:p>
    <w:p w:rsidR="00EC4605" w:rsidRPr="00A84FA4" w:rsidRDefault="00797F41" w:rsidP="00EC460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84FA4">
        <w:rPr>
          <w:rFonts w:ascii="Times New Roman" w:hAnsi="Times New Roman" w:cs="Times New Roman"/>
          <w:sz w:val="28"/>
          <w:szCs w:val="28"/>
          <w:lang w:val="en-US"/>
        </w:rPr>
        <w:lastRenderedPageBreak/>
        <w:t>type</w:t>
      </w:r>
      <w:r w:rsidRPr="00A84FA4">
        <w:rPr>
          <w:rFonts w:ascii="Times New Roman" w:hAnsi="Times New Roman" w:cs="Times New Roman"/>
          <w:sz w:val="28"/>
          <w:szCs w:val="28"/>
        </w:rPr>
        <w:t>:</w:t>
      </w:r>
      <w:proofErr w:type="spellStart"/>
      <w:proofErr w:type="gramEnd"/>
      <w:r w:rsidRPr="00A84FA4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</w:p>
    <w:p w:rsidR="00EC4605" w:rsidRPr="00A84FA4" w:rsidRDefault="00797F41" w:rsidP="00EC460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Сообщения, где поле включает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="00EC4605" w:rsidRPr="00A84FA4">
        <w:rPr>
          <w:rFonts w:ascii="Times New Roman" w:hAnsi="Times New Roman" w:cs="Times New Roman"/>
          <w:sz w:val="28"/>
          <w:szCs w:val="28"/>
        </w:rPr>
        <w:t>:</w:t>
      </w:r>
    </w:p>
    <w:p w:rsidR="00EC4605" w:rsidRPr="00A84FA4" w:rsidRDefault="00797F41" w:rsidP="00EC460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>Тип:(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="00EC4605" w:rsidRPr="00A84FA4">
        <w:rPr>
          <w:rFonts w:ascii="Times New Roman" w:hAnsi="Times New Roman" w:cs="Times New Roman"/>
          <w:sz w:val="28"/>
          <w:szCs w:val="28"/>
        </w:rPr>
        <w:t>)</w:t>
      </w:r>
    </w:p>
    <w:p w:rsidR="00EC4605" w:rsidRPr="00A84FA4" w:rsidRDefault="00797F41" w:rsidP="00EC460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Сообщения, где в поле </w:t>
      </w:r>
      <w:r w:rsidR="00EC4605" w:rsidRPr="00A84FA4">
        <w:rPr>
          <w:rFonts w:ascii="Times New Roman" w:hAnsi="Times New Roman" w:cs="Times New Roman"/>
          <w:sz w:val="28"/>
          <w:szCs w:val="28"/>
        </w:rPr>
        <w:t>вк</w:t>
      </w:r>
      <w:r w:rsidRPr="00A84FA4">
        <w:rPr>
          <w:rFonts w:ascii="Times New Roman" w:hAnsi="Times New Roman" w:cs="Times New Roman"/>
          <w:sz w:val="28"/>
          <w:szCs w:val="28"/>
        </w:rPr>
        <w:t xml:space="preserve">лючает точную фразу </w:t>
      </w:r>
      <w:r w:rsidR="00EC4605" w:rsidRPr="00A84FA4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A84FA4">
        <w:rPr>
          <w:rFonts w:ascii="Times New Roman" w:hAnsi="Times New Roman" w:cs="Times New Roman"/>
          <w:sz w:val="28"/>
          <w:szCs w:val="28"/>
        </w:rPr>
        <w:t xml:space="preserve"> 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EC4605" w:rsidRPr="00A84FA4">
        <w:rPr>
          <w:rFonts w:ascii="Times New Roman" w:hAnsi="Times New Roman" w:cs="Times New Roman"/>
          <w:sz w:val="28"/>
          <w:szCs w:val="28"/>
        </w:rPr>
        <w:t>:</w:t>
      </w:r>
    </w:p>
    <w:p w:rsidR="00EC4605" w:rsidRPr="00A84FA4" w:rsidRDefault="00797F41" w:rsidP="00EC460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4FA4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A84FA4">
        <w:rPr>
          <w:rFonts w:ascii="Times New Roman" w:hAnsi="Times New Roman" w:cs="Times New Roman"/>
          <w:sz w:val="28"/>
          <w:szCs w:val="28"/>
          <w:lang w:val="en-US"/>
        </w:rPr>
        <w:t>:"SSH login</w:t>
      </w:r>
    </w:p>
    <w:p w:rsidR="00A164C9" w:rsidRPr="00A84FA4" w:rsidRDefault="00A164C9" w:rsidP="00EC460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164C9" w:rsidRPr="00A84FA4" w:rsidRDefault="00A164C9" w:rsidP="00A164C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84FA4">
        <w:rPr>
          <w:rFonts w:ascii="Times New Roman" w:hAnsi="Times New Roman" w:cs="Times New Roman"/>
          <w:b/>
          <w:sz w:val="28"/>
          <w:szCs w:val="28"/>
          <w:lang w:val="en-US"/>
        </w:rPr>
        <w:t>Steams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A84FA4">
        <w:rPr>
          <w:rFonts w:ascii="Times New Roman" w:hAnsi="Times New Roman" w:cs="Times New Roman"/>
          <w:sz w:val="28"/>
          <w:szCs w:val="28"/>
        </w:rPr>
        <w:t>возможность разделить потоки</w:t>
      </w:r>
    </w:p>
    <w:p w:rsidR="00A164C9" w:rsidRPr="00A84FA4" w:rsidRDefault="00340A6B" w:rsidP="00A164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8" type="#_x0000_t75" style="width:467.25pt;height:138pt">
            <v:imagedata r:id="rId8" o:title="av-dash"/>
          </v:shape>
        </w:pict>
      </w:r>
    </w:p>
    <w:p w:rsidR="00BD1CF3" w:rsidRPr="00A84FA4" w:rsidRDefault="00BD1CF3" w:rsidP="00A164C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D1CF3" w:rsidRPr="00A84FA4" w:rsidRDefault="00BD1CF3" w:rsidP="00BD1CF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D54BA">
        <w:rPr>
          <w:rFonts w:ascii="Times New Roman" w:hAnsi="Times New Roman" w:cs="Times New Roman"/>
          <w:b/>
          <w:sz w:val="28"/>
          <w:szCs w:val="28"/>
          <w:lang w:val="en-US"/>
        </w:rPr>
        <w:t>Alerts</w:t>
      </w:r>
      <w:r w:rsidRPr="00A84FA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84FA4">
        <w:rPr>
          <w:rFonts w:ascii="Times New Roman" w:hAnsi="Times New Roman" w:cs="Times New Roman"/>
          <w:sz w:val="28"/>
          <w:szCs w:val="28"/>
        </w:rPr>
        <w:t>–  уведомления</w:t>
      </w:r>
      <w:proofErr w:type="gramEnd"/>
      <w:r w:rsidRPr="00A84FA4">
        <w:rPr>
          <w:rFonts w:ascii="Times New Roman" w:hAnsi="Times New Roman" w:cs="Times New Roman"/>
          <w:sz w:val="28"/>
          <w:szCs w:val="28"/>
        </w:rPr>
        <w:t>, возможность при наступлении определенных событий слать уведомления.</w:t>
      </w:r>
    </w:p>
    <w:p w:rsidR="000A3767" w:rsidRPr="00A84FA4" w:rsidRDefault="00BD1CF3" w:rsidP="00BD1CF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D54BA">
        <w:rPr>
          <w:rFonts w:ascii="Times New Roman" w:hAnsi="Times New Roman" w:cs="Times New Roman"/>
          <w:b/>
          <w:sz w:val="28"/>
          <w:szCs w:val="28"/>
          <w:lang w:val="en-US"/>
        </w:rPr>
        <w:t>Dashboard</w:t>
      </w:r>
      <w:r w:rsidRPr="00CD54B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84FA4">
        <w:rPr>
          <w:rFonts w:ascii="Times New Roman" w:hAnsi="Times New Roman" w:cs="Times New Roman"/>
          <w:sz w:val="28"/>
          <w:szCs w:val="28"/>
        </w:rPr>
        <w:t xml:space="preserve">– </w:t>
      </w:r>
      <w:r w:rsidR="000A3767" w:rsidRPr="00A84FA4">
        <w:rPr>
          <w:rFonts w:ascii="Times New Roman" w:hAnsi="Times New Roman" w:cs="Times New Roman"/>
          <w:sz w:val="28"/>
          <w:szCs w:val="28"/>
        </w:rPr>
        <w:t>вывод</w:t>
      </w:r>
      <w:r w:rsidRPr="00A84FA4">
        <w:rPr>
          <w:rFonts w:ascii="Times New Roman" w:hAnsi="Times New Roman" w:cs="Times New Roman"/>
          <w:sz w:val="28"/>
          <w:szCs w:val="28"/>
        </w:rPr>
        <w:t xml:space="preserve"> отсортированной информации </w:t>
      </w:r>
      <w:proofErr w:type="spellStart"/>
      <w:proofErr w:type="gramStart"/>
      <w:r w:rsidRPr="00A84FA4">
        <w:rPr>
          <w:rFonts w:ascii="Times New Roman" w:hAnsi="Times New Roman" w:cs="Times New Roman"/>
          <w:sz w:val="28"/>
          <w:szCs w:val="28"/>
        </w:rPr>
        <w:t>ввиде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84FA4">
        <w:rPr>
          <w:rFonts w:ascii="Times New Roman" w:hAnsi="Times New Roman" w:cs="Times New Roman"/>
          <w:sz w:val="28"/>
          <w:szCs w:val="28"/>
        </w:rPr>
        <w:t xml:space="preserve"> графиков, диаграмм, таблиц,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 xml:space="preserve"> и карт.</w:t>
      </w:r>
    </w:p>
    <w:p w:rsidR="00BD1CF3" w:rsidRPr="00A84FA4" w:rsidRDefault="00340A6B" w:rsidP="000A37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6.5pt;height:216.75pt">
            <v:imagedata r:id="rId9" o:title="av-dash"/>
          </v:shape>
        </w:pict>
      </w:r>
      <w:r w:rsidR="00BD1CF3" w:rsidRPr="00A84F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3767" w:rsidRPr="00A84FA4" w:rsidRDefault="000A3767" w:rsidP="000A3767">
      <w:pPr>
        <w:rPr>
          <w:rFonts w:ascii="Times New Roman" w:hAnsi="Times New Roman" w:cs="Times New Roman"/>
          <w:sz w:val="28"/>
          <w:szCs w:val="28"/>
        </w:rPr>
      </w:pPr>
    </w:p>
    <w:p w:rsidR="000A3767" w:rsidRPr="00A84FA4" w:rsidRDefault="000A3767" w:rsidP="000A3767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Возможность делать не ограниченное количество таких экранов информации по нужной тематике. </w:t>
      </w:r>
    </w:p>
    <w:p w:rsidR="000A3767" w:rsidRPr="00A84FA4" w:rsidRDefault="000A3767" w:rsidP="000A37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D54BA">
        <w:rPr>
          <w:rFonts w:ascii="Times New Roman" w:hAnsi="Times New Roman" w:cs="Times New Roman"/>
          <w:b/>
          <w:sz w:val="28"/>
          <w:szCs w:val="28"/>
        </w:rPr>
        <w:lastRenderedPageBreak/>
        <w:t>Sources</w:t>
      </w:r>
      <w:proofErr w:type="spellEnd"/>
      <w:r w:rsidR="00236C2B" w:rsidRPr="00A84FA4">
        <w:rPr>
          <w:rFonts w:ascii="Times New Roman" w:hAnsi="Times New Roman" w:cs="Times New Roman"/>
          <w:sz w:val="28"/>
          <w:szCs w:val="28"/>
        </w:rPr>
        <w:t xml:space="preserve"> – информация </w:t>
      </w:r>
      <w:proofErr w:type="gramStart"/>
      <w:r w:rsidR="00236C2B" w:rsidRPr="00A84FA4">
        <w:rPr>
          <w:rFonts w:ascii="Times New Roman" w:hAnsi="Times New Roman" w:cs="Times New Roman"/>
          <w:sz w:val="28"/>
          <w:szCs w:val="28"/>
        </w:rPr>
        <w:t>о хостах</w:t>
      </w:r>
      <w:proofErr w:type="gramEnd"/>
      <w:r w:rsidR="00236C2B" w:rsidRPr="00A84FA4">
        <w:rPr>
          <w:rFonts w:ascii="Times New Roman" w:hAnsi="Times New Roman" w:cs="Times New Roman"/>
          <w:sz w:val="28"/>
          <w:szCs w:val="28"/>
        </w:rPr>
        <w:t xml:space="preserve"> передающих </w:t>
      </w:r>
      <w:proofErr w:type="spellStart"/>
      <w:r w:rsidR="00236C2B" w:rsidRPr="00A84FA4">
        <w:rPr>
          <w:rFonts w:ascii="Times New Roman" w:hAnsi="Times New Roman" w:cs="Times New Roman"/>
          <w:sz w:val="28"/>
          <w:szCs w:val="28"/>
        </w:rPr>
        <w:t>логи</w:t>
      </w:r>
      <w:proofErr w:type="spellEnd"/>
    </w:p>
    <w:p w:rsidR="00236C2B" w:rsidRPr="00A84FA4" w:rsidRDefault="00340A6B" w:rsidP="00236C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6.5pt;height:218.25pt">
            <v:imagedata r:id="rId10" o:title="av-dash"/>
          </v:shape>
        </w:pict>
      </w:r>
    </w:p>
    <w:p w:rsidR="00236C2B" w:rsidRPr="00A84FA4" w:rsidRDefault="00236C2B" w:rsidP="00236C2B">
      <w:pPr>
        <w:rPr>
          <w:rFonts w:ascii="Times New Roman" w:hAnsi="Times New Roman" w:cs="Times New Roman"/>
          <w:sz w:val="28"/>
          <w:szCs w:val="28"/>
        </w:rPr>
      </w:pPr>
    </w:p>
    <w:p w:rsidR="00236C2B" w:rsidRPr="00A84FA4" w:rsidRDefault="00236C2B" w:rsidP="00236C2B">
      <w:pPr>
        <w:rPr>
          <w:rFonts w:ascii="Times New Roman" w:hAnsi="Times New Roman" w:cs="Times New Roman"/>
          <w:sz w:val="28"/>
          <w:szCs w:val="28"/>
        </w:rPr>
      </w:pPr>
    </w:p>
    <w:p w:rsidR="00236C2B" w:rsidRPr="00A84FA4" w:rsidRDefault="00236C2B" w:rsidP="00236C2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D54BA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Pr="00A84FA4">
        <w:rPr>
          <w:rFonts w:ascii="Times New Roman" w:hAnsi="Times New Roman" w:cs="Times New Roman"/>
          <w:sz w:val="28"/>
          <w:szCs w:val="28"/>
        </w:rPr>
        <w:t xml:space="preserve"> – меню с системными настройками.</w:t>
      </w:r>
    </w:p>
    <w:p w:rsidR="00236C2B" w:rsidRPr="00A84FA4" w:rsidRDefault="00340A6B" w:rsidP="00236C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8pt;height:184.5pt">
            <v:imagedata r:id="rId11" o:title="av-dash"/>
          </v:shape>
        </w:pict>
      </w:r>
    </w:p>
    <w:p w:rsidR="00236C2B" w:rsidRPr="00A84FA4" w:rsidRDefault="00236C2B" w:rsidP="00236C2B">
      <w:pPr>
        <w:rPr>
          <w:rFonts w:ascii="Times New Roman" w:hAnsi="Times New Roman" w:cs="Times New Roman"/>
          <w:sz w:val="28"/>
          <w:szCs w:val="28"/>
        </w:rPr>
      </w:pPr>
    </w:p>
    <w:p w:rsidR="00236C2B" w:rsidRPr="00A84FA4" w:rsidRDefault="009B0E74" w:rsidP="009B0E7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D54BA">
        <w:rPr>
          <w:rFonts w:ascii="Times New Roman" w:hAnsi="Times New Roman" w:cs="Times New Roman"/>
          <w:b/>
          <w:sz w:val="28"/>
          <w:szCs w:val="28"/>
          <w:lang w:val="en-US"/>
        </w:rPr>
        <w:t xml:space="preserve">Inputs 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A84FA4">
        <w:rPr>
          <w:rFonts w:ascii="Times New Roman" w:hAnsi="Times New Roman" w:cs="Times New Roman"/>
          <w:sz w:val="28"/>
          <w:szCs w:val="28"/>
        </w:rPr>
        <w:t>добавление источников траффика</w:t>
      </w:r>
    </w:p>
    <w:p w:rsidR="009B0E74" w:rsidRPr="00A84FA4" w:rsidRDefault="00340A6B" w:rsidP="009B0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467.25pt;height:160.5pt">
            <v:imagedata r:id="rId12" o:title="av-dash"/>
          </v:shape>
        </w:pict>
      </w:r>
    </w:p>
    <w:p w:rsidR="009B0E74" w:rsidRPr="00A84FA4" w:rsidRDefault="009B0E74" w:rsidP="009B0E74">
      <w:pPr>
        <w:rPr>
          <w:rFonts w:ascii="Times New Roman" w:hAnsi="Times New Roman" w:cs="Times New Roman"/>
          <w:sz w:val="28"/>
          <w:szCs w:val="28"/>
        </w:rPr>
      </w:pPr>
    </w:p>
    <w:p w:rsidR="009B0E74" w:rsidRPr="00A84FA4" w:rsidRDefault="009B0E74" w:rsidP="009B0E74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Выбираем нужный тип получения обычно это 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Pr="00A84FA4">
        <w:rPr>
          <w:rFonts w:ascii="Times New Roman" w:hAnsi="Times New Roman" w:cs="Times New Roman"/>
          <w:sz w:val="28"/>
          <w:szCs w:val="28"/>
        </w:rPr>
        <w:t>.</w:t>
      </w:r>
    </w:p>
    <w:p w:rsidR="009B0E74" w:rsidRPr="00A84FA4" w:rsidRDefault="00340A6B" w:rsidP="009B0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67.25pt;height:242.25pt">
            <v:imagedata r:id="rId13" o:title="av-dash"/>
          </v:shape>
        </w:pict>
      </w:r>
    </w:p>
    <w:p w:rsidR="009B0E74" w:rsidRPr="00A84FA4" w:rsidRDefault="009B0E74" w:rsidP="009B0E74">
      <w:pPr>
        <w:rPr>
          <w:rFonts w:ascii="Times New Roman" w:hAnsi="Times New Roman" w:cs="Times New Roman"/>
          <w:sz w:val="28"/>
          <w:szCs w:val="28"/>
        </w:rPr>
      </w:pPr>
    </w:p>
    <w:p w:rsidR="009B0E74" w:rsidRPr="00A84FA4" w:rsidRDefault="009B0E74" w:rsidP="009B0E74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Вводим настройки, тут все просто. </w:t>
      </w:r>
    </w:p>
    <w:p w:rsidR="009B0E74" w:rsidRPr="00A84FA4" w:rsidRDefault="009B0E74" w:rsidP="009B0E74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84FA4">
        <w:rPr>
          <w:rFonts w:ascii="Times New Roman" w:hAnsi="Times New Roman" w:cs="Times New Roman"/>
          <w:color w:val="FF0000"/>
          <w:sz w:val="28"/>
          <w:szCs w:val="28"/>
        </w:rPr>
        <w:t xml:space="preserve">Важно: Порты </w:t>
      </w:r>
      <w:r w:rsidR="00F908B2" w:rsidRPr="00A84FA4">
        <w:rPr>
          <w:rFonts w:ascii="Times New Roman" w:hAnsi="Times New Roman" w:cs="Times New Roman"/>
          <w:color w:val="FF0000"/>
          <w:sz w:val="28"/>
          <w:szCs w:val="28"/>
        </w:rPr>
        <w:t>назначаются не</w:t>
      </w:r>
      <w:r w:rsidRPr="00A84FA4">
        <w:rPr>
          <w:rFonts w:ascii="Times New Roman" w:hAnsi="Times New Roman" w:cs="Times New Roman"/>
          <w:color w:val="FF0000"/>
          <w:sz w:val="28"/>
          <w:szCs w:val="28"/>
        </w:rPr>
        <w:t xml:space="preserve"> ниже 1025</w:t>
      </w:r>
    </w:p>
    <w:p w:rsidR="00F908B2" w:rsidRPr="00A84FA4" w:rsidRDefault="00F908B2" w:rsidP="009B0E74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F908B2" w:rsidRPr="00A84FA4" w:rsidRDefault="00340A6B" w:rsidP="009B0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4" type="#_x0000_t75" style="width:467.25pt;height:189.75pt">
            <v:imagedata r:id="rId14" o:title="av-dash"/>
          </v:shape>
        </w:pict>
      </w:r>
    </w:p>
    <w:p w:rsidR="00F908B2" w:rsidRPr="00A84FA4" w:rsidRDefault="00F908B2" w:rsidP="009B0E74">
      <w:pPr>
        <w:rPr>
          <w:rFonts w:ascii="Times New Roman" w:hAnsi="Times New Roman" w:cs="Times New Roman"/>
          <w:sz w:val="28"/>
          <w:szCs w:val="28"/>
        </w:rPr>
      </w:pPr>
    </w:p>
    <w:p w:rsidR="00F908B2" w:rsidRPr="00A84FA4" w:rsidRDefault="00F908B2" w:rsidP="009B0E74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>Тут видим информацию о поступающих логах</w:t>
      </w:r>
    </w:p>
    <w:p w:rsidR="00F908B2" w:rsidRPr="00A84FA4" w:rsidRDefault="00340A6B" w:rsidP="009B0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466.5pt;height:63.75pt">
            <v:imagedata r:id="rId15" o:title="av-dash"/>
          </v:shape>
        </w:pict>
      </w:r>
    </w:p>
    <w:p w:rsidR="002C3A16" w:rsidRPr="00A84FA4" w:rsidRDefault="002C3A16" w:rsidP="009B0E74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>Переходим в просмотр поступающих логов</w:t>
      </w:r>
    </w:p>
    <w:p w:rsidR="002C3A16" w:rsidRPr="00A84FA4" w:rsidRDefault="002C3A16" w:rsidP="009B0E74">
      <w:pPr>
        <w:rPr>
          <w:rFonts w:ascii="Times New Roman" w:hAnsi="Times New Roman" w:cs="Times New Roman"/>
          <w:sz w:val="28"/>
          <w:szCs w:val="28"/>
        </w:rPr>
      </w:pPr>
    </w:p>
    <w:p w:rsidR="002C3A16" w:rsidRPr="00A84FA4" w:rsidRDefault="00340A6B" w:rsidP="009B0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466.5pt;height:180.75pt">
            <v:imagedata r:id="rId16" o:title="av-dash"/>
          </v:shape>
        </w:pict>
      </w:r>
    </w:p>
    <w:p w:rsidR="002C3A16" w:rsidRPr="00A84FA4" w:rsidRDefault="002C3A16" w:rsidP="009B0E74">
      <w:pPr>
        <w:rPr>
          <w:rFonts w:ascii="Times New Roman" w:hAnsi="Times New Roman" w:cs="Times New Roman"/>
          <w:sz w:val="28"/>
          <w:szCs w:val="28"/>
        </w:rPr>
      </w:pPr>
    </w:p>
    <w:p w:rsidR="002C3A16" w:rsidRPr="00A84FA4" w:rsidRDefault="002C3A16" w:rsidP="009B0E74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Здесь мы можем делать все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теже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 xml:space="preserve"> действия что в П.1 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A84FA4">
        <w:rPr>
          <w:rFonts w:ascii="Times New Roman" w:hAnsi="Times New Roman" w:cs="Times New Roman"/>
          <w:sz w:val="28"/>
          <w:szCs w:val="28"/>
        </w:rPr>
        <w:t xml:space="preserve"> только по конкретному источнику(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>inputs</w:t>
      </w:r>
      <w:r w:rsidRPr="00A84FA4">
        <w:rPr>
          <w:rFonts w:ascii="Times New Roman" w:hAnsi="Times New Roman" w:cs="Times New Roman"/>
          <w:sz w:val="28"/>
          <w:szCs w:val="28"/>
        </w:rPr>
        <w:t>)</w:t>
      </w:r>
    </w:p>
    <w:p w:rsidR="002C3A16" w:rsidRPr="00A84FA4" w:rsidRDefault="002C3A16" w:rsidP="009B0E74">
      <w:pPr>
        <w:rPr>
          <w:rFonts w:ascii="Times New Roman" w:hAnsi="Times New Roman" w:cs="Times New Roman"/>
          <w:sz w:val="28"/>
          <w:szCs w:val="28"/>
        </w:rPr>
      </w:pPr>
    </w:p>
    <w:p w:rsidR="002C3A16" w:rsidRPr="00A84FA4" w:rsidRDefault="00340A6B" w:rsidP="009B0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7" type="#_x0000_t75" style="width:468pt;height:183pt">
            <v:imagedata r:id="rId17" o:title="av-dash"/>
          </v:shape>
        </w:pict>
      </w:r>
    </w:p>
    <w:p w:rsidR="00F908B2" w:rsidRPr="00A84FA4" w:rsidRDefault="00F908B2" w:rsidP="009B0E74">
      <w:pPr>
        <w:rPr>
          <w:rFonts w:ascii="Times New Roman" w:hAnsi="Times New Roman" w:cs="Times New Roman"/>
          <w:sz w:val="28"/>
          <w:szCs w:val="28"/>
        </w:rPr>
      </w:pPr>
    </w:p>
    <w:p w:rsidR="00F908B2" w:rsidRPr="00A84FA4" w:rsidRDefault="00F908B2" w:rsidP="009B0E74">
      <w:pPr>
        <w:rPr>
          <w:rFonts w:ascii="Times New Roman" w:hAnsi="Times New Roman" w:cs="Times New Roman"/>
          <w:sz w:val="28"/>
          <w:szCs w:val="28"/>
        </w:rPr>
      </w:pPr>
    </w:p>
    <w:p w:rsidR="00F908B2" w:rsidRPr="00A84FA4" w:rsidRDefault="005555E0" w:rsidP="009B0E74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Сортировать информацию по полям и т.п. действия </w:t>
      </w:r>
    </w:p>
    <w:p w:rsidR="005555E0" w:rsidRPr="00A84FA4" w:rsidRDefault="005555E0" w:rsidP="009B0E74">
      <w:pPr>
        <w:rPr>
          <w:rFonts w:ascii="Times New Roman" w:hAnsi="Times New Roman" w:cs="Times New Roman"/>
          <w:sz w:val="28"/>
          <w:szCs w:val="28"/>
        </w:rPr>
      </w:pPr>
    </w:p>
    <w:p w:rsidR="005555E0" w:rsidRPr="00A84FA4" w:rsidRDefault="00A61BF8" w:rsidP="00A61BF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Добавить поле или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 xml:space="preserve"> сообщения</w:t>
      </w:r>
    </w:p>
    <w:p w:rsidR="00A61BF8" w:rsidRPr="00A84FA4" w:rsidRDefault="00646E65" w:rsidP="00646E6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Раскрываем сообщение, выбираем сообщение которые будет разбирать в данном случае 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84F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65" w:rsidRPr="00A84FA4" w:rsidRDefault="00646E65" w:rsidP="00646E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4FA4">
        <w:rPr>
          <w:rFonts w:ascii="Times New Roman" w:hAnsi="Times New Roman" w:cs="Times New Roman"/>
          <w:sz w:val="28"/>
          <w:szCs w:val="28"/>
        </w:rPr>
        <w:t>Далее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 xml:space="preserve"> Create extractor for field </w:t>
      </w:r>
      <w:proofErr w:type="gramStart"/>
      <w:r w:rsidRPr="00A84FA4">
        <w:rPr>
          <w:rFonts w:ascii="Times New Roman" w:hAnsi="Times New Roman" w:cs="Times New Roman"/>
          <w:sz w:val="28"/>
          <w:szCs w:val="28"/>
          <w:lang w:val="en-US"/>
        </w:rPr>
        <w:t>message &gt;</w:t>
      </w:r>
      <w:proofErr w:type="gramEnd"/>
      <w:r w:rsidRPr="00A84FA4">
        <w:rPr>
          <w:rFonts w:ascii="Times New Roman" w:hAnsi="Times New Roman" w:cs="Times New Roman"/>
          <w:sz w:val="28"/>
          <w:szCs w:val="28"/>
          <w:lang w:val="en-US"/>
        </w:rPr>
        <w:t xml:space="preserve"> Regular expression</w:t>
      </w:r>
    </w:p>
    <w:p w:rsidR="00646E65" w:rsidRPr="00A84FA4" w:rsidRDefault="00340A6B" w:rsidP="00646E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67.25pt;height:186pt">
            <v:imagedata r:id="rId18" o:title="av-dash"/>
          </v:shape>
        </w:pict>
      </w:r>
    </w:p>
    <w:p w:rsidR="00646E65" w:rsidRPr="00A84FA4" w:rsidRDefault="00646E65" w:rsidP="00646E65">
      <w:pPr>
        <w:rPr>
          <w:rFonts w:ascii="Times New Roman" w:hAnsi="Times New Roman" w:cs="Times New Roman"/>
          <w:sz w:val="28"/>
          <w:szCs w:val="28"/>
        </w:rPr>
      </w:pPr>
    </w:p>
    <w:p w:rsidR="008704E6" w:rsidRPr="00A84FA4" w:rsidRDefault="008704E6" w:rsidP="00646E6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>Переходим в создание нового поля с помощью регулярного сообщения. Тут видим</w:t>
      </w:r>
    </w:p>
    <w:p w:rsidR="008704E6" w:rsidRPr="00A84FA4" w:rsidRDefault="008704E6" w:rsidP="00646E6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Для какого 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>inputs</w:t>
      </w:r>
      <w:r w:rsidRPr="00A84FA4">
        <w:rPr>
          <w:rFonts w:ascii="Times New Roman" w:hAnsi="Times New Roman" w:cs="Times New Roman"/>
          <w:sz w:val="28"/>
          <w:szCs w:val="28"/>
        </w:rPr>
        <w:t xml:space="preserve"> делает поле, пример сообщения и поля для правил сообщения.</w:t>
      </w:r>
    </w:p>
    <w:p w:rsidR="008704E6" w:rsidRPr="00A84FA4" w:rsidRDefault="00340A6B" w:rsidP="00646E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467.25pt;height:257.25pt">
            <v:imagedata r:id="rId19" o:title="av-dash"/>
          </v:shape>
        </w:pict>
      </w:r>
    </w:p>
    <w:p w:rsidR="008704E6" w:rsidRPr="00A84FA4" w:rsidRDefault="008704E6" w:rsidP="00646E65">
      <w:pPr>
        <w:rPr>
          <w:rFonts w:ascii="Times New Roman" w:hAnsi="Times New Roman" w:cs="Times New Roman"/>
          <w:sz w:val="28"/>
          <w:szCs w:val="28"/>
        </w:rPr>
      </w:pPr>
    </w:p>
    <w:p w:rsidR="008704E6" w:rsidRPr="00A84FA4" w:rsidRDefault="008704E6" w:rsidP="00646E6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В данном случае хотим получить имя </w:t>
      </w:r>
      <w:r w:rsidR="00196B44" w:rsidRPr="00A84FA4">
        <w:rPr>
          <w:rFonts w:ascii="Times New Roman" w:hAnsi="Times New Roman" w:cs="Times New Roman"/>
          <w:sz w:val="28"/>
          <w:szCs w:val="28"/>
        </w:rPr>
        <w:t>пользователя,</w:t>
      </w:r>
      <w:r w:rsidRPr="00A84FA4">
        <w:rPr>
          <w:rFonts w:ascii="Times New Roman" w:hAnsi="Times New Roman" w:cs="Times New Roman"/>
          <w:sz w:val="28"/>
          <w:szCs w:val="28"/>
        </w:rPr>
        <w:t xml:space="preserve"> завершившего </w:t>
      </w:r>
      <w:r w:rsidR="00196B44" w:rsidRPr="00A84FA4">
        <w:rPr>
          <w:rFonts w:ascii="Times New Roman" w:hAnsi="Times New Roman" w:cs="Times New Roman"/>
          <w:sz w:val="28"/>
          <w:szCs w:val="28"/>
        </w:rPr>
        <w:t>сессию</w:t>
      </w:r>
      <w:r w:rsidRPr="00A84FA4">
        <w:rPr>
          <w:rFonts w:ascii="Times New Roman" w:hAnsi="Times New Roman" w:cs="Times New Roman"/>
          <w:sz w:val="28"/>
          <w:szCs w:val="28"/>
        </w:rPr>
        <w:t>.</w:t>
      </w:r>
    </w:p>
    <w:p w:rsidR="00196B44" w:rsidRPr="00A84FA4" w:rsidRDefault="00196B44" w:rsidP="00646E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4FA4">
        <w:rPr>
          <w:rFonts w:ascii="Times New Roman" w:hAnsi="Times New Roman" w:cs="Times New Roman"/>
          <w:sz w:val="28"/>
          <w:szCs w:val="28"/>
        </w:rPr>
        <w:t>Вот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4FA4">
        <w:rPr>
          <w:rFonts w:ascii="Times New Roman" w:hAnsi="Times New Roman" w:cs="Times New Roman"/>
          <w:sz w:val="28"/>
          <w:szCs w:val="28"/>
        </w:rPr>
        <w:t>так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4FA4">
        <w:rPr>
          <w:rFonts w:ascii="Times New Roman" w:hAnsi="Times New Roman" w:cs="Times New Roman"/>
          <w:sz w:val="28"/>
          <w:szCs w:val="28"/>
        </w:rPr>
        <w:t>выглядит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4FA4">
        <w:rPr>
          <w:rFonts w:ascii="Times New Roman" w:hAnsi="Times New Roman" w:cs="Times New Roman"/>
          <w:sz w:val="28"/>
          <w:szCs w:val="28"/>
        </w:rPr>
        <w:t>сообщение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4FA4">
        <w:rPr>
          <w:rFonts w:ascii="Times New Roman" w:hAnsi="Times New Roman" w:cs="Times New Roman"/>
          <w:sz w:val="28"/>
          <w:szCs w:val="28"/>
          <w:lang w:val="en-US"/>
        </w:rPr>
        <w:t>pam_unix</w:t>
      </w:r>
      <w:proofErr w:type="spellEnd"/>
      <w:r w:rsidRPr="00A84F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84FA4">
        <w:rPr>
          <w:rFonts w:ascii="Times New Roman" w:hAnsi="Times New Roman" w:cs="Times New Roman"/>
          <w:sz w:val="28"/>
          <w:szCs w:val="28"/>
          <w:lang w:val="en-US"/>
        </w:rPr>
        <w:t>sudo:session</w:t>
      </w:r>
      <w:proofErr w:type="spellEnd"/>
      <w:proofErr w:type="gramEnd"/>
      <w:r w:rsidRPr="00A84FA4">
        <w:rPr>
          <w:rFonts w:ascii="Times New Roman" w:hAnsi="Times New Roman" w:cs="Times New Roman"/>
          <w:sz w:val="28"/>
          <w:szCs w:val="28"/>
          <w:lang w:val="en-US"/>
        </w:rPr>
        <w:t>): session closed for user root</w:t>
      </w:r>
    </w:p>
    <w:p w:rsidR="00196B44" w:rsidRPr="00A84FA4" w:rsidRDefault="00196B44" w:rsidP="00646E6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>Нужно выделить имя, тут все просто если нет спец символов, определяем шаблон</w:t>
      </w:r>
    </w:p>
    <w:p w:rsidR="00196B44" w:rsidRPr="00A84FA4" w:rsidRDefault="00196B44" w:rsidP="00646E6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Regular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FA4">
        <w:rPr>
          <w:rFonts w:ascii="Times New Roman" w:hAnsi="Times New Roman" w:cs="Times New Roman"/>
          <w:sz w:val="28"/>
          <w:szCs w:val="28"/>
        </w:rPr>
        <w:t>expression</w:t>
      </w:r>
      <w:proofErr w:type="spellEnd"/>
      <w:r w:rsidRPr="00A84F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FBD" w:rsidRPr="00A84FA4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967FBD" w:rsidRPr="00A84FA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67FBD" w:rsidRPr="00A84FA4">
        <w:rPr>
          <w:rFonts w:ascii="Times New Roman" w:hAnsi="Times New Roman" w:cs="Times New Roman"/>
          <w:sz w:val="28"/>
          <w:szCs w:val="28"/>
        </w:rPr>
        <w:t>(.+</w:t>
      </w:r>
      <w:proofErr w:type="gramEnd"/>
      <w:r w:rsidR="00967FBD" w:rsidRPr="00A84FA4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967FBD" w:rsidRPr="00A84FA4" w:rsidRDefault="00967FBD" w:rsidP="00646E6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Это </w:t>
      </w:r>
      <w:proofErr w:type="gramStart"/>
      <w:r w:rsidRPr="00A84FA4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A84FA4">
        <w:rPr>
          <w:rFonts w:ascii="Times New Roman" w:hAnsi="Times New Roman" w:cs="Times New Roman"/>
          <w:sz w:val="28"/>
          <w:szCs w:val="28"/>
        </w:rPr>
        <w:t xml:space="preserve"> что будет взята и выделена строка после 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84FA4">
        <w:rPr>
          <w:rFonts w:ascii="Times New Roman" w:hAnsi="Times New Roman" w:cs="Times New Roman"/>
          <w:sz w:val="28"/>
          <w:szCs w:val="28"/>
        </w:rPr>
        <w:t xml:space="preserve">, жмем </w:t>
      </w:r>
      <w:r w:rsidRPr="00A84FA4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A84FA4">
        <w:rPr>
          <w:rFonts w:ascii="Times New Roman" w:hAnsi="Times New Roman" w:cs="Times New Roman"/>
          <w:sz w:val="28"/>
          <w:szCs w:val="28"/>
        </w:rPr>
        <w:t xml:space="preserve"> получаем результат</w:t>
      </w:r>
    </w:p>
    <w:p w:rsidR="00967FBD" w:rsidRPr="00A84FA4" w:rsidRDefault="00340A6B" w:rsidP="00646E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468pt;height:188.25pt">
            <v:imagedata r:id="rId20" o:title="av-dash"/>
          </v:shape>
        </w:pict>
      </w:r>
      <w:r w:rsidR="00967FBD" w:rsidRPr="00A84F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7FBD" w:rsidRPr="00A84FA4" w:rsidRDefault="00967FBD" w:rsidP="00646E65">
      <w:pPr>
        <w:rPr>
          <w:rFonts w:ascii="Times New Roman" w:hAnsi="Times New Roman" w:cs="Times New Roman"/>
          <w:sz w:val="28"/>
          <w:szCs w:val="28"/>
        </w:rPr>
      </w:pPr>
    </w:p>
    <w:p w:rsidR="00967FBD" w:rsidRPr="00A84FA4" w:rsidRDefault="00967FBD" w:rsidP="00646E6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t xml:space="preserve">Если нас результат устраивает сохраняем его. </w:t>
      </w:r>
    </w:p>
    <w:p w:rsidR="00967FBD" w:rsidRPr="00A84FA4" w:rsidRDefault="00967FBD" w:rsidP="00646E65">
      <w:pPr>
        <w:rPr>
          <w:rFonts w:ascii="Times New Roman" w:hAnsi="Times New Roman" w:cs="Times New Roman"/>
          <w:sz w:val="28"/>
          <w:szCs w:val="28"/>
        </w:rPr>
      </w:pPr>
      <w:r w:rsidRPr="00A84FA4">
        <w:rPr>
          <w:rFonts w:ascii="Times New Roman" w:hAnsi="Times New Roman" w:cs="Times New Roman"/>
          <w:sz w:val="28"/>
          <w:szCs w:val="28"/>
        </w:rPr>
        <w:lastRenderedPageBreak/>
        <w:t>Заполняем название поля и название заголовка поля</w:t>
      </w:r>
    </w:p>
    <w:p w:rsidR="00967FBD" w:rsidRPr="00A84FA4" w:rsidRDefault="00340A6B" w:rsidP="00646E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467.25pt;height:232.5pt">
            <v:imagedata r:id="rId21" o:title="av-dash"/>
          </v:shape>
        </w:pict>
      </w:r>
    </w:p>
    <w:p w:rsidR="00967FBD" w:rsidRPr="00A84FA4" w:rsidRDefault="00967FBD" w:rsidP="00646E65">
      <w:pPr>
        <w:rPr>
          <w:rFonts w:ascii="Times New Roman" w:hAnsi="Times New Roman" w:cs="Times New Roman"/>
          <w:sz w:val="28"/>
          <w:szCs w:val="28"/>
        </w:rPr>
      </w:pPr>
    </w:p>
    <w:p w:rsidR="008704E6" w:rsidRPr="00667711" w:rsidRDefault="008704E6" w:rsidP="00646E6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704E6" w:rsidRPr="006677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1B1F55"/>
    <w:multiLevelType w:val="hybridMultilevel"/>
    <w:tmpl w:val="A29EF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D46F5"/>
    <w:multiLevelType w:val="hybridMultilevel"/>
    <w:tmpl w:val="B57004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7E1"/>
    <w:rsid w:val="000A3767"/>
    <w:rsid w:val="00196B44"/>
    <w:rsid w:val="00236C2B"/>
    <w:rsid w:val="002C3A16"/>
    <w:rsid w:val="00340A6B"/>
    <w:rsid w:val="005555E0"/>
    <w:rsid w:val="00646E65"/>
    <w:rsid w:val="00667711"/>
    <w:rsid w:val="00797F41"/>
    <w:rsid w:val="007F317B"/>
    <w:rsid w:val="008368C5"/>
    <w:rsid w:val="008704E6"/>
    <w:rsid w:val="00967FBD"/>
    <w:rsid w:val="009B0E74"/>
    <w:rsid w:val="00A0405D"/>
    <w:rsid w:val="00A164C9"/>
    <w:rsid w:val="00A61BF8"/>
    <w:rsid w:val="00A84FA4"/>
    <w:rsid w:val="00BD1CF3"/>
    <w:rsid w:val="00CD54BA"/>
    <w:rsid w:val="00D81C79"/>
    <w:rsid w:val="00E867E1"/>
    <w:rsid w:val="00EB5A73"/>
    <w:rsid w:val="00EC4605"/>
    <w:rsid w:val="00F235D9"/>
    <w:rsid w:val="00F9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B64076-72FA-4148-A817-C6EC13388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317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31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24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4177">
          <w:marLeft w:val="0"/>
          <w:marRight w:val="0"/>
          <w:marTop w:val="0"/>
          <w:marBottom w:val="75"/>
          <w:divBdr>
            <w:top w:val="single" w:sz="6" w:space="7" w:color="D0D4D4"/>
            <w:left w:val="single" w:sz="6" w:space="7" w:color="D0D4D4"/>
            <w:bottom w:val="single" w:sz="6" w:space="7" w:color="D0D4D4"/>
            <w:right w:val="single" w:sz="6" w:space="7" w:color="D0D4D4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DB4DFBE4</Template>
  <TotalTime>1435</TotalTime>
  <Pages>8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Ю.Б.</dc:creator>
  <cp:keywords/>
  <dc:description/>
  <cp:lastModifiedBy>help2</cp:lastModifiedBy>
  <cp:revision>9</cp:revision>
  <dcterms:created xsi:type="dcterms:W3CDTF">2018-07-24T08:29:00Z</dcterms:created>
  <dcterms:modified xsi:type="dcterms:W3CDTF">2018-10-03T08:25:00Z</dcterms:modified>
</cp:coreProperties>
</file>